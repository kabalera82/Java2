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EECED" w14:textId="77777777" w:rsidR="00F96CDE" w:rsidRPr="00894334" w:rsidRDefault="00000000" w:rsidP="00894334">
      <w:pPr>
        <w:spacing w:after="0"/>
        <w:rPr>
          <w:sz w:val="20"/>
          <w:szCs w:val="20"/>
        </w:rPr>
      </w:pPr>
      <w:bookmarkStart w:id="0" w:name="guía-rápida-de-git-flujo-seguro-diario"/>
      <w:r w:rsidRPr="00894334">
        <w:rPr>
          <w:sz w:val="20"/>
          <w:szCs w:val="20"/>
        </w:rPr>
        <w:pict w14:anchorId="74FF6BDD">
          <v:rect id="_x0000_i1025" style="width:0;height:1.5pt" o:hralign="center" o:hrstd="t" o:hr="t"/>
        </w:pict>
      </w:r>
    </w:p>
    <w:p w14:paraId="7AE4447E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1" w:name="el-flujo-diario-seguro-memorízate-este"/>
      <w:r w:rsidRPr="00894334">
        <w:rPr>
          <w:sz w:val="24"/>
          <w:szCs w:val="24"/>
        </w:rPr>
        <w:t>🌅 El flujo diario seguro (memorízate este)</w:t>
      </w:r>
    </w:p>
    <w:p w14:paraId="2224947B" w14:textId="4E9E9CEB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CommentTok"/>
          <w:sz w:val="18"/>
          <w:szCs w:val="20"/>
        </w:rPr>
        <w:t># 1. Empieza el día actualizado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checkout mi-rama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pull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 xml:space="preserve"># 2. Trabaja normal... editas </w:t>
      </w:r>
      <w:proofErr w:type="spellStart"/>
      <w:r w:rsidRPr="00894334">
        <w:rPr>
          <w:rStyle w:val="CommentTok"/>
          <w:sz w:val="18"/>
          <w:szCs w:val="20"/>
        </w:rPr>
        <w:t>archivos</w:t>
      </w:r>
      <w:proofErr w:type="spellEnd"/>
      <w:r w:rsidRPr="00894334">
        <w:rPr>
          <w:rStyle w:val="CommentTok"/>
          <w:sz w:val="18"/>
          <w:szCs w:val="20"/>
        </w:rPr>
        <w:t xml:space="preserve"> </w:t>
      </w:r>
      <w:proofErr w:type="spellStart"/>
      <w:r w:rsidRPr="00894334">
        <w:rPr>
          <w:rStyle w:val="CommentTok"/>
          <w:sz w:val="18"/>
          <w:szCs w:val="20"/>
        </w:rPr>
        <w:t>en</w:t>
      </w:r>
      <w:proofErr w:type="spellEnd"/>
      <w:r w:rsidRPr="00894334">
        <w:rPr>
          <w:rStyle w:val="CommentTok"/>
          <w:sz w:val="18"/>
          <w:szCs w:val="20"/>
        </w:rPr>
        <w:t xml:space="preserve"> VS Code...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3. Revisa qué cambió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status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4. Guarda tu trabajo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</w:t>
      </w:r>
      <w:proofErr w:type="gramStart"/>
      <w:r w:rsidRPr="00894334">
        <w:rPr>
          <w:rStyle w:val="NormalTok"/>
          <w:sz w:val="18"/>
          <w:szCs w:val="20"/>
        </w:rPr>
        <w:t>add .</w:t>
      </w:r>
      <w:proofErr w:type="gramEnd"/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commit </w:t>
      </w:r>
      <w:r w:rsidRPr="00894334">
        <w:rPr>
          <w:rStyle w:val="AttributeTok"/>
          <w:sz w:val="18"/>
          <w:szCs w:val="20"/>
        </w:rPr>
        <w:t>-m</w:t>
      </w:r>
      <w:r w:rsidRPr="00894334">
        <w:rPr>
          <w:rStyle w:val="NormalTok"/>
          <w:sz w:val="18"/>
          <w:szCs w:val="20"/>
        </w:rPr>
        <w:t xml:space="preserve"> </w:t>
      </w:r>
      <w:r w:rsidRPr="00894334">
        <w:rPr>
          <w:rStyle w:val="StringTok"/>
          <w:sz w:val="18"/>
          <w:szCs w:val="20"/>
        </w:rPr>
        <w:t xml:space="preserve">"feat: lo que </w:t>
      </w:r>
      <w:proofErr w:type="spellStart"/>
      <w:r w:rsidRPr="00894334">
        <w:rPr>
          <w:rStyle w:val="StringTok"/>
          <w:sz w:val="18"/>
          <w:szCs w:val="20"/>
        </w:rPr>
        <w:t>hiciste</w:t>
      </w:r>
      <w:proofErr w:type="spellEnd"/>
      <w:r w:rsidRPr="00894334">
        <w:rPr>
          <w:rStyle w:val="StringTok"/>
          <w:sz w:val="18"/>
          <w:szCs w:val="20"/>
        </w:rPr>
        <w:t>"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5. Sube al remoto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push</w:t>
      </w:r>
    </w:p>
    <w:p w14:paraId="7060EC27" w14:textId="77777777" w:rsidR="00F96CDE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Eso es el 90% de tu vida con Git.</w:t>
      </w:r>
      <w:r w:rsidRPr="00894334">
        <w:rPr>
          <w:sz w:val="20"/>
          <w:szCs w:val="20"/>
        </w:rPr>
        <w:t xml:space="preserve"> El resto son casos especiales.</w:t>
      </w:r>
    </w:p>
    <w:p w14:paraId="51507A38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05D9E092">
          <v:rect id="_x0000_i1026" style="width:0;height:1.5pt" o:hralign="center" o:hrstd="t" o:hr="t"/>
        </w:pict>
      </w:r>
    </w:p>
    <w:p w14:paraId="176D9F79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2" w:name="Xa10c73700207f4d5e41624fdebeef03d1cb74e5"/>
      <w:bookmarkEnd w:id="1"/>
      <w:r w:rsidRPr="00894334">
        <w:rPr>
          <w:sz w:val="24"/>
          <w:szCs w:val="24"/>
        </w:rPr>
        <w:t xml:space="preserve">🔀 Cuando quieres mergear tu rama a otra (ej. </w:t>
      </w:r>
      <w:r w:rsidRPr="00894334">
        <w:rPr>
          <w:rStyle w:val="VerbatimChar"/>
          <w:sz w:val="18"/>
          <w:szCs w:val="24"/>
        </w:rPr>
        <w:t>feature</w:t>
      </w:r>
      <w:r w:rsidRPr="00894334">
        <w:rPr>
          <w:sz w:val="24"/>
          <w:szCs w:val="24"/>
        </w:rPr>
        <w:t xml:space="preserve"> → </w:t>
      </w:r>
      <w:r w:rsidRPr="00894334">
        <w:rPr>
          <w:rStyle w:val="VerbatimChar"/>
          <w:sz w:val="18"/>
          <w:szCs w:val="24"/>
        </w:rPr>
        <w:t>main</w:t>
      </w:r>
      <w:r w:rsidRPr="00894334">
        <w:rPr>
          <w:sz w:val="24"/>
          <w:szCs w:val="24"/>
        </w:rPr>
        <w:t>)</w:t>
      </w:r>
    </w:p>
    <w:p w14:paraId="638B925D" w14:textId="50DF4896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CommentTok"/>
          <w:sz w:val="18"/>
          <w:szCs w:val="20"/>
        </w:rPr>
        <w:t># 1. Asegúrate de tener tu rama subida y al día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checkout mi-rama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pull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push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2. Ve a la rama destino y actualízala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checkout main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pull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3. Trae tu rama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merge mi-</w:t>
      </w:r>
      <w:proofErr w:type="spellStart"/>
      <w:r w:rsidRPr="00894334">
        <w:rPr>
          <w:rStyle w:val="NormalTok"/>
          <w:sz w:val="18"/>
          <w:szCs w:val="20"/>
        </w:rPr>
        <w:t>rama</w:t>
      </w:r>
      <w:proofErr w:type="spellEnd"/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4a. Si NO hay conflictos: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push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4b. Si HAY conflictos:</w:t>
      </w:r>
      <w:r w:rsidRPr="00894334">
        <w:rPr>
          <w:sz w:val="20"/>
          <w:szCs w:val="20"/>
        </w:rPr>
        <w:br/>
      </w:r>
      <w:r w:rsidRPr="00894334">
        <w:rPr>
          <w:rStyle w:val="CommentTok"/>
          <w:sz w:val="18"/>
          <w:szCs w:val="20"/>
        </w:rPr>
        <w:t>#     - Resuelve en VS Code (panel Source Control, Ctrl+Shift+G)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</w:t>
      </w:r>
      <w:proofErr w:type="gramStart"/>
      <w:r w:rsidRPr="00894334">
        <w:rPr>
          <w:rStyle w:val="NormalTok"/>
          <w:sz w:val="18"/>
          <w:szCs w:val="20"/>
        </w:rPr>
        <w:t>add .</w:t>
      </w:r>
      <w:proofErr w:type="gramEnd"/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commit          </w:t>
      </w:r>
      <w:r w:rsidRPr="00894334">
        <w:rPr>
          <w:rStyle w:val="CommentTok"/>
          <w:sz w:val="18"/>
          <w:szCs w:val="20"/>
        </w:rPr>
        <w:t># cierra el merge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push</w:t>
      </w:r>
    </w:p>
    <w:p w14:paraId="44743F56" w14:textId="3AAE9EA9" w:rsidR="00894334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Regla mnemotécnica:</w:t>
      </w:r>
      <w:r w:rsidRPr="00894334">
        <w:rPr>
          <w:sz w:val="20"/>
          <w:szCs w:val="20"/>
        </w:rPr>
        <w:t xml:space="preserve"> </w:t>
      </w:r>
      <w:r w:rsidRPr="00894334">
        <w:rPr>
          <w:i/>
          <w:iCs/>
          <w:sz w:val="20"/>
          <w:szCs w:val="20"/>
        </w:rPr>
        <w:t>“Voy a la casa que recibe la visita.”</w:t>
      </w:r>
      <w:r w:rsidRPr="00894334">
        <w:rPr>
          <w:sz w:val="20"/>
          <w:szCs w:val="20"/>
        </w:rPr>
        <w:t xml:space="preserve"> Para meter A en B → </w:t>
      </w:r>
      <w:proofErr w:type="spellStart"/>
      <w:r w:rsidRPr="00894334">
        <w:rPr>
          <w:sz w:val="20"/>
          <w:szCs w:val="20"/>
        </w:rPr>
        <w:t>te</w:t>
      </w:r>
      <w:proofErr w:type="spellEnd"/>
      <w:r w:rsidRPr="00894334">
        <w:rPr>
          <w:sz w:val="20"/>
          <w:szCs w:val="20"/>
        </w:rPr>
        <w:t xml:space="preserve"> pones </w:t>
      </w:r>
      <w:proofErr w:type="spellStart"/>
      <w:r w:rsidRPr="00894334">
        <w:rPr>
          <w:sz w:val="20"/>
          <w:szCs w:val="20"/>
        </w:rPr>
        <w:t>en</w:t>
      </w:r>
      <w:proofErr w:type="spellEnd"/>
      <w:r w:rsidRPr="00894334">
        <w:rPr>
          <w:sz w:val="20"/>
          <w:szCs w:val="20"/>
        </w:rPr>
        <w:t xml:space="preserve"> B.</w:t>
      </w:r>
    </w:p>
    <w:p w14:paraId="0F82ADE3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1288E814">
          <v:rect id="_x0000_i1027" style="width:0;height:1.5pt" o:hralign="center" o:hrstd="t" o:hr="t"/>
        </w:pict>
      </w:r>
    </w:p>
    <w:p w14:paraId="23558D59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3" w:name="mnemotecnia-base-rac-p"/>
      <w:bookmarkEnd w:id="2"/>
      <w:r w:rsidRPr="00894334">
        <w:rPr>
          <w:sz w:val="24"/>
          <w:szCs w:val="24"/>
        </w:rPr>
        <w:t xml:space="preserve">🧠 Mnemotecnia base: </w:t>
      </w:r>
      <w:r w:rsidRPr="00894334">
        <w:rPr>
          <w:b/>
          <w:bCs/>
          <w:sz w:val="24"/>
          <w:szCs w:val="24"/>
        </w:rPr>
        <w:t>RAC-P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0"/>
        <w:gridCol w:w="2097"/>
        <w:gridCol w:w="2501"/>
      </w:tblGrid>
      <w:tr w:rsidR="00F96CDE" w:rsidRPr="00894334" w14:paraId="56F838BD" w14:textId="77777777" w:rsidTr="00F9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1C456F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Letra</w:t>
            </w:r>
          </w:p>
        </w:tc>
        <w:tc>
          <w:tcPr>
            <w:tcW w:w="0" w:type="auto"/>
          </w:tcPr>
          <w:p w14:paraId="6BA06C58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Comando</w:t>
            </w:r>
          </w:p>
        </w:tc>
        <w:tc>
          <w:tcPr>
            <w:tcW w:w="0" w:type="auto"/>
          </w:tcPr>
          <w:p w14:paraId="04694E94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Cuándo</w:t>
            </w:r>
          </w:p>
        </w:tc>
      </w:tr>
      <w:tr w:rsidR="00F96CDE" w:rsidRPr="00894334" w14:paraId="5A842DB2" w14:textId="77777777">
        <w:tc>
          <w:tcPr>
            <w:tcW w:w="0" w:type="auto"/>
          </w:tcPr>
          <w:p w14:paraId="0BA5949D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0" w:type="auto"/>
          </w:tcPr>
          <w:p w14:paraId="6A42F85D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rStyle w:val="VerbatimChar"/>
                <w:sz w:val="18"/>
                <w:szCs w:val="20"/>
              </w:rPr>
              <w:t>git status</w:t>
            </w:r>
            <w:r w:rsidRPr="00894334">
              <w:rPr>
                <w:sz w:val="20"/>
                <w:szCs w:val="20"/>
              </w:rPr>
              <w:t xml:space="preserve"> (</w:t>
            </w:r>
            <w:r w:rsidRPr="00894334">
              <w:rPr>
                <w:b/>
                <w:bCs/>
                <w:sz w:val="20"/>
                <w:szCs w:val="20"/>
              </w:rPr>
              <w:t>R</w:t>
            </w:r>
            <w:r w:rsidRPr="00894334">
              <w:rPr>
                <w:sz w:val="20"/>
                <w:szCs w:val="20"/>
              </w:rPr>
              <w:t>evisar)</w:t>
            </w:r>
          </w:p>
        </w:tc>
        <w:tc>
          <w:tcPr>
            <w:tcW w:w="0" w:type="auto"/>
          </w:tcPr>
          <w:p w14:paraId="263F03DE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Constantemente, es gratis</w:t>
            </w:r>
          </w:p>
        </w:tc>
      </w:tr>
      <w:tr w:rsidR="00F96CDE" w:rsidRPr="00894334" w14:paraId="2C91C660" w14:textId="77777777">
        <w:tc>
          <w:tcPr>
            <w:tcW w:w="0" w:type="auto"/>
          </w:tcPr>
          <w:p w14:paraId="1BD9DB89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0" w:type="auto"/>
          </w:tcPr>
          <w:p w14:paraId="0FC7D065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rStyle w:val="VerbatimChar"/>
                <w:sz w:val="18"/>
                <w:szCs w:val="20"/>
              </w:rPr>
              <w:t>git add .</w:t>
            </w:r>
          </w:p>
        </w:tc>
        <w:tc>
          <w:tcPr>
            <w:tcW w:w="0" w:type="auto"/>
          </w:tcPr>
          <w:p w14:paraId="7F9259F3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Cuando terminas algo</w:t>
            </w:r>
          </w:p>
        </w:tc>
      </w:tr>
      <w:tr w:rsidR="00F96CDE" w:rsidRPr="00894334" w14:paraId="415B9502" w14:textId="77777777">
        <w:tc>
          <w:tcPr>
            <w:tcW w:w="0" w:type="auto"/>
          </w:tcPr>
          <w:p w14:paraId="6F741788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53B7A142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rStyle w:val="VerbatimChar"/>
                <w:sz w:val="18"/>
                <w:szCs w:val="20"/>
              </w:rPr>
              <w:t>git commit -m "..."</w:t>
            </w:r>
          </w:p>
        </w:tc>
        <w:tc>
          <w:tcPr>
            <w:tcW w:w="0" w:type="auto"/>
          </w:tcPr>
          <w:p w14:paraId="46B24DB3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Después de add</w:t>
            </w:r>
          </w:p>
        </w:tc>
      </w:tr>
      <w:tr w:rsidR="00F96CDE" w:rsidRPr="00894334" w14:paraId="0345C0FF" w14:textId="77777777">
        <w:tc>
          <w:tcPr>
            <w:tcW w:w="0" w:type="auto"/>
          </w:tcPr>
          <w:p w14:paraId="7170446A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</w:tcPr>
          <w:p w14:paraId="7AFD9CC7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rStyle w:val="VerbatimChar"/>
                <w:sz w:val="18"/>
                <w:szCs w:val="20"/>
              </w:rPr>
              <w:t>git push</w:t>
            </w:r>
          </w:p>
        </w:tc>
        <w:tc>
          <w:tcPr>
            <w:tcW w:w="0" w:type="auto"/>
          </w:tcPr>
          <w:p w14:paraId="6E746B50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Cuando quieres compartir</w:t>
            </w:r>
          </w:p>
        </w:tc>
      </w:tr>
    </w:tbl>
    <w:p w14:paraId="26099D87" w14:textId="77777777" w:rsidR="00F96CDE" w:rsidRPr="00894334" w:rsidRDefault="00000000" w:rsidP="00894334">
      <w:pPr>
        <w:pStyle w:val="Textoindependiente"/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Y al empezar el día: </w:t>
      </w:r>
      <w:r w:rsidRPr="00894334">
        <w:rPr>
          <w:rStyle w:val="VerbatimChar"/>
          <w:sz w:val="18"/>
          <w:szCs w:val="20"/>
        </w:rPr>
        <w:t>git pull</w:t>
      </w:r>
      <w:r w:rsidRPr="00894334">
        <w:rPr>
          <w:sz w:val="20"/>
          <w:szCs w:val="20"/>
        </w:rPr>
        <w:t xml:space="preserve"> para arrancar al día.</w:t>
      </w:r>
    </w:p>
    <w:p w14:paraId="59ED01EF" w14:textId="77777777" w:rsidR="00F96CDE" w:rsidRPr="00894334" w:rsidRDefault="00000000" w:rsidP="00894334">
      <w:pPr>
        <w:pStyle w:val="Textoindependiente"/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Frase:</w:t>
      </w:r>
      <w:r w:rsidRPr="00894334">
        <w:rPr>
          <w:sz w:val="20"/>
          <w:szCs w:val="20"/>
        </w:rPr>
        <w:t xml:space="preserve"> </w:t>
      </w:r>
      <w:r w:rsidRPr="00894334">
        <w:rPr>
          <w:i/>
          <w:iCs/>
          <w:sz w:val="20"/>
          <w:szCs w:val="20"/>
        </w:rPr>
        <w:t>“Pull, trabajo, Revisa, Add, Commit, Push.”</w:t>
      </w:r>
    </w:p>
    <w:p w14:paraId="74702003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293C1318">
          <v:rect id="_x0000_i1028" style="width:0;height:1.5pt" o:hralign="center" o:hrstd="t" o:hr="t"/>
        </w:pict>
      </w:r>
    </w:p>
    <w:p w14:paraId="0C890C67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4" w:name="X75f2dcaafc65630145d3420b9bbd837508b80fa"/>
      <w:bookmarkEnd w:id="3"/>
      <w:r w:rsidRPr="00894334">
        <w:rPr>
          <w:sz w:val="24"/>
          <w:szCs w:val="24"/>
        </w:rPr>
        <w:t>⚠️ Las 3 reglas que te ahorran el 80% de los líos</w:t>
      </w:r>
    </w:p>
    <w:p w14:paraId="00AD81E5" w14:textId="77777777" w:rsidR="00F96CDE" w:rsidRPr="00894334" w:rsidRDefault="00000000" w:rsidP="00894334">
      <w:pPr>
        <w:pStyle w:val="Compact"/>
        <w:numPr>
          <w:ilvl w:val="0"/>
          <w:numId w:val="2"/>
        </w:numPr>
        <w:spacing w:before="0" w:after="0"/>
        <w:rPr>
          <w:sz w:val="20"/>
          <w:szCs w:val="20"/>
        </w:rPr>
      </w:pPr>
      <w:r w:rsidRPr="00894334">
        <w:rPr>
          <w:rStyle w:val="VerbatimChar"/>
          <w:b/>
          <w:bCs/>
          <w:sz w:val="18"/>
          <w:szCs w:val="20"/>
        </w:rPr>
        <w:t>status</w:t>
      </w:r>
      <w:r w:rsidRPr="00894334">
        <w:rPr>
          <w:b/>
          <w:bCs/>
          <w:sz w:val="20"/>
          <w:szCs w:val="20"/>
        </w:rPr>
        <w:t xml:space="preserve"> entre cada paso.</w:t>
      </w:r>
      <w:r w:rsidRPr="00894334">
        <w:rPr>
          <w:sz w:val="20"/>
          <w:szCs w:val="20"/>
        </w:rPr>
        <w:t xml:space="preserve"> Es gratis y te dice exactamente dónde estás.</w:t>
      </w:r>
    </w:p>
    <w:p w14:paraId="1B5CE3B1" w14:textId="77777777" w:rsidR="00F96CDE" w:rsidRPr="00894334" w:rsidRDefault="00000000" w:rsidP="00894334">
      <w:pPr>
        <w:pStyle w:val="Compact"/>
        <w:numPr>
          <w:ilvl w:val="0"/>
          <w:numId w:val="2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 xml:space="preserve">Antes de mergear, las dos ramas al día con </w:t>
      </w:r>
      <w:r w:rsidRPr="00894334">
        <w:rPr>
          <w:rStyle w:val="VerbatimChar"/>
          <w:b/>
          <w:bCs/>
          <w:sz w:val="18"/>
          <w:szCs w:val="20"/>
        </w:rPr>
        <w:t>pull</w:t>
      </w:r>
      <w:r w:rsidRPr="00894334">
        <w:rPr>
          <w:b/>
          <w:bCs/>
          <w:sz w:val="20"/>
          <w:szCs w:val="20"/>
        </w:rPr>
        <w:t>.</w:t>
      </w:r>
    </w:p>
    <w:p w14:paraId="5597CB4D" w14:textId="77777777" w:rsidR="00F96CDE" w:rsidRPr="00894334" w:rsidRDefault="00000000" w:rsidP="00894334">
      <w:pPr>
        <w:pStyle w:val="Compact"/>
        <w:numPr>
          <w:ilvl w:val="0"/>
          <w:numId w:val="2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Para meter A en B → te pones en B.</w:t>
      </w:r>
      <w:r w:rsidRPr="00894334">
        <w:rPr>
          <w:sz w:val="20"/>
          <w:szCs w:val="20"/>
        </w:rPr>
        <w:t xml:space="preserve"> Nunca al revés.</w:t>
      </w:r>
    </w:p>
    <w:p w14:paraId="3B5F31B0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00B552AB">
          <v:rect id="_x0000_i1029" style="width:0;height:1.5pt" o:hralign="center" o:hrstd="t" o:hr="t"/>
        </w:pict>
      </w:r>
    </w:p>
    <w:p w14:paraId="4E01ED86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5" w:name="sintaxis-origin-mainv2-vs-originmainv2"/>
      <w:bookmarkEnd w:id="4"/>
      <w:r w:rsidRPr="00894334">
        <w:rPr>
          <w:sz w:val="24"/>
          <w:szCs w:val="24"/>
        </w:rPr>
        <w:t xml:space="preserve">📝 Sintaxis: </w:t>
      </w:r>
      <w:r w:rsidRPr="00894334">
        <w:rPr>
          <w:rStyle w:val="VerbatimChar"/>
          <w:sz w:val="18"/>
          <w:szCs w:val="24"/>
        </w:rPr>
        <w:t>origin mainV2</w:t>
      </w:r>
      <w:r w:rsidRPr="00894334">
        <w:rPr>
          <w:sz w:val="24"/>
          <w:szCs w:val="24"/>
        </w:rPr>
        <w:t xml:space="preserve"> vs </w:t>
      </w:r>
      <w:r w:rsidRPr="00894334">
        <w:rPr>
          <w:rStyle w:val="VerbatimChar"/>
          <w:sz w:val="18"/>
          <w:szCs w:val="24"/>
        </w:rPr>
        <w:t>origin/mainV2</w:t>
      </w:r>
    </w:p>
    <w:p w14:paraId="3B021D8C" w14:textId="77777777" w:rsidR="00F96CDE" w:rsidRPr="00894334" w:rsidRDefault="00000000" w:rsidP="00894334">
      <w:pPr>
        <w:pStyle w:val="Compact"/>
        <w:numPr>
          <w:ilvl w:val="0"/>
          <w:numId w:val="3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Con espacio</w:t>
      </w:r>
      <w:r w:rsidRPr="00894334">
        <w:rPr>
          <w:sz w:val="20"/>
          <w:szCs w:val="20"/>
        </w:rPr>
        <w:t xml:space="preserve"> (</w:t>
      </w:r>
      <w:r w:rsidRPr="00894334">
        <w:rPr>
          <w:rStyle w:val="VerbatimChar"/>
          <w:sz w:val="18"/>
          <w:szCs w:val="20"/>
        </w:rPr>
        <w:t>origin mainV2</w:t>
      </w:r>
      <w:r w:rsidRPr="00894334">
        <w:rPr>
          <w:sz w:val="20"/>
          <w:szCs w:val="20"/>
        </w:rPr>
        <w:t xml:space="preserve">) → solo en </w:t>
      </w:r>
      <w:r w:rsidRPr="00894334">
        <w:rPr>
          <w:rStyle w:val="VerbatimChar"/>
          <w:sz w:val="18"/>
          <w:szCs w:val="20"/>
        </w:rPr>
        <w:t>fetch</w:t>
      </w:r>
      <w:r w:rsidRPr="00894334">
        <w:rPr>
          <w:sz w:val="20"/>
          <w:szCs w:val="20"/>
        </w:rPr>
        <w:t xml:space="preserve"> / </w:t>
      </w:r>
      <w:r w:rsidRPr="00894334">
        <w:rPr>
          <w:rStyle w:val="VerbatimChar"/>
          <w:sz w:val="18"/>
          <w:szCs w:val="20"/>
        </w:rPr>
        <w:t>push</w:t>
      </w:r>
      <w:r w:rsidRPr="00894334">
        <w:rPr>
          <w:sz w:val="20"/>
          <w:szCs w:val="20"/>
        </w:rPr>
        <w:t xml:space="preserve"> / </w:t>
      </w:r>
      <w:r w:rsidRPr="00894334">
        <w:rPr>
          <w:rStyle w:val="VerbatimChar"/>
          <w:sz w:val="18"/>
          <w:szCs w:val="20"/>
        </w:rPr>
        <w:t>pull</w:t>
      </w:r>
      <w:r w:rsidRPr="00894334">
        <w:rPr>
          <w:sz w:val="20"/>
          <w:szCs w:val="20"/>
        </w:rPr>
        <w:t>. Son dos argumentos: el remoto Y la rama.</w:t>
      </w:r>
    </w:p>
    <w:p w14:paraId="5B3464F7" w14:textId="77777777" w:rsidR="00F96CDE" w:rsidRPr="00894334" w:rsidRDefault="00000000" w:rsidP="00894334">
      <w:pPr>
        <w:pStyle w:val="Compact"/>
        <w:numPr>
          <w:ilvl w:val="0"/>
          <w:numId w:val="3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Con barra</w:t>
      </w:r>
      <w:r w:rsidRPr="00894334">
        <w:rPr>
          <w:sz w:val="20"/>
          <w:szCs w:val="20"/>
        </w:rPr>
        <w:t xml:space="preserve"> (</w:t>
      </w:r>
      <w:r w:rsidRPr="00894334">
        <w:rPr>
          <w:rStyle w:val="VerbatimChar"/>
          <w:sz w:val="18"/>
          <w:szCs w:val="20"/>
        </w:rPr>
        <w:t>origin/mainV2</w:t>
      </w:r>
      <w:r w:rsidRPr="00894334">
        <w:rPr>
          <w:sz w:val="20"/>
          <w:szCs w:val="20"/>
        </w:rPr>
        <w:t xml:space="preserve">) → en </w:t>
      </w:r>
      <w:r w:rsidRPr="00894334">
        <w:rPr>
          <w:rStyle w:val="VerbatimChar"/>
          <w:sz w:val="18"/>
          <w:szCs w:val="20"/>
        </w:rPr>
        <w:t>merge</w:t>
      </w:r>
      <w:r w:rsidRPr="00894334">
        <w:rPr>
          <w:sz w:val="20"/>
          <w:szCs w:val="20"/>
        </w:rPr>
        <w:t xml:space="preserve"> / </w:t>
      </w:r>
      <w:r w:rsidRPr="00894334">
        <w:rPr>
          <w:rStyle w:val="VerbatimChar"/>
          <w:sz w:val="18"/>
          <w:szCs w:val="20"/>
        </w:rPr>
        <w:t>rebase</w:t>
      </w:r>
      <w:r w:rsidRPr="00894334">
        <w:rPr>
          <w:sz w:val="20"/>
          <w:szCs w:val="20"/>
        </w:rPr>
        <w:t xml:space="preserve"> / </w:t>
      </w:r>
      <w:r w:rsidRPr="00894334">
        <w:rPr>
          <w:rStyle w:val="VerbatimChar"/>
          <w:sz w:val="18"/>
          <w:szCs w:val="20"/>
        </w:rPr>
        <w:t>checkout</w:t>
      </w:r>
      <w:r w:rsidRPr="00894334">
        <w:rPr>
          <w:sz w:val="20"/>
          <w:szCs w:val="20"/>
        </w:rPr>
        <w:t xml:space="preserve"> / </w:t>
      </w:r>
      <w:r w:rsidRPr="00894334">
        <w:rPr>
          <w:rStyle w:val="VerbatimChar"/>
          <w:sz w:val="18"/>
          <w:szCs w:val="20"/>
        </w:rPr>
        <w:t>log</w:t>
      </w:r>
      <w:r w:rsidRPr="00894334">
        <w:rPr>
          <w:sz w:val="20"/>
          <w:szCs w:val="20"/>
        </w:rPr>
        <w:t>. Es una sola cosa: la rama remota.</w:t>
      </w:r>
    </w:p>
    <w:p w14:paraId="04124129" w14:textId="77777777" w:rsidR="00F96CDE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Truco:</w:t>
      </w:r>
      <w:r w:rsidRPr="00894334">
        <w:rPr>
          <w:sz w:val="20"/>
          <w:szCs w:val="20"/>
        </w:rPr>
        <w:t xml:space="preserve"> </w:t>
      </w:r>
      <w:r w:rsidRPr="00894334">
        <w:rPr>
          <w:i/>
          <w:iCs/>
          <w:sz w:val="20"/>
          <w:szCs w:val="20"/>
        </w:rPr>
        <w:t xml:space="preserve">“Si hablo </w:t>
      </w:r>
      <w:r w:rsidRPr="00894334">
        <w:rPr>
          <w:b/>
          <w:bCs/>
          <w:i/>
          <w:iCs/>
          <w:sz w:val="20"/>
          <w:szCs w:val="20"/>
        </w:rPr>
        <w:t>CON</w:t>
      </w:r>
      <w:r w:rsidRPr="00894334">
        <w:rPr>
          <w:i/>
          <w:iCs/>
          <w:sz w:val="20"/>
          <w:szCs w:val="20"/>
        </w:rPr>
        <w:t xml:space="preserve"> el remoto, espacio. Si hablo </w:t>
      </w:r>
      <w:r w:rsidRPr="00894334">
        <w:rPr>
          <w:b/>
          <w:bCs/>
          <w:i/>
          <w:iCs/>
          <w:sz w:val="20"/>
          <w:szCs w:val="20"/>
        </w:rPr>
        <w:t>DE</w:t>
      </w:r>
      <w:r w:rsidRPr="00894334">
        <w:rPr>
          <w:i/>
          <w:iCs/>
          <w:sz w:val="20"/>
          <w:szCs w:val="20"/>
        </w:rPr>
        <w:t xml:space="preserve"> una rama remota, barra.”</w:t>
      </w:r>
    </w:p>
    <w:p w14:paraId="4B5A64D0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47312085">
          <v:rect id="_x0000_i1030" style="width:0;height:1.5pt" o:hralign="center" o:hrstd="t" o:hr="t"/>
        </w:pict>
      </w:r>
    </w:p>
    <w:p w14:paraId="65DA4BC3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6" w:name="anexo-casos-especiales-poco-frecuentes"/>
      <w:bookmarkEnd w:id="5"/>
      <w:r w:rsidRPr="00894334">
        <w:rPr>
          <w:sz w:val="24"/>
          <w:szCs w:val="24"/>
        </w:rPr>
        <w:t>🛠️ Anexo: casos especiales (poco frecuentes)</w:t>
      </w:r>
    </w:p>
    <w:p w14:paraId="02996DA2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7" w:name="primera-vez-que-subes-una-rama-nueva"/>
      <w:r w:rsidRPr="00894334">
        <w:rPr>
          <w:sz w:val="22"/>
          <w:szCs w:val="22"/>
        </w:rPr>
        <w:t>Primera vez que subes una rama nueva</w:t>
      </w:r>
    </w:p>
    <w:p w14:paraId="530F81A5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push </w:t>
      </w:r>
      <w:r w:rsidRPr="00894334">
        <w:rPr>
          <w:rStyle w:val="AttributeTok"/>
          <w:sz w:val="18"/>
          <w:szCs w:val="20"/>
        </w:rPr>
        <w:t>-u</w:t>
      </w:r>
      <w:r w:rsidRPr="00894334">
        <w:rPr>
          <w:rStyle w:val="NormalTok"/>
          <w:sz w:val="18"/>
          <w:szCs w:val="20"/>
        </w:rPr>
        <w:t xml:space="preserve"> origin nombre-rama</w:t>
      </w:r>
    </w:p>
    <w:p w14:paraId="14ED6DB7" w14:textId="77777777" w:rsidR="00F96CDE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El </w:t>
      </w:r>
      <w:r w:rsidRPr="00894334">
        <w:rPr>
          <w:rStyle w:val="VerbatimChar"/>
          <w:sz w:val="18"/>
          <w:szCs w:val="20"/>
        </w:rPr>
        <w:t>-u</w:t>
      </w:r>
      <w:r w:rsidRPr="00894334">
        <w:rPr>
          <w:sz w:val="20"/>
          <w:szCs w:val="20"/>
        </w:rPr>
        <w:t xml:space="preserve"> solo hace falta una vez. Después ya es </w:t>
      </w:r>
      <w:r w:rsidRPr="00894334">
        <w:rPr>
          <w:rStyle w:val="VerbatimChar"/>
          <w:sz w:val="18"/>
          <w:szCs w:val="20"/>
        </w:rPr>
        <w:t>git push</w:t>
      </w:r>
      <w:r w:rsidRPr="00894334">
        <w:rPr>
          <w:sz w:val="20"/>
          <w:szCs w:val="20"/>
        </w:rPr>
        <w:t xml:space="preserve"> a secas.</w:t>
      </w:r>
    </w:p>
    <w:p w14:paraId="7396B6A1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8" w:name="crear-una-rama-nueva"/>
      <w:bookmarkEnd w:id="7"/>
      <w:r w:rsidRPr="00894334">
        <w:rPr>
          <w:sz w:val="22"/>
          <w:szCs w:val="22"/>
        </w:rPr>
        <w:t>Crear una rama nueva</w:t>
      </w:r>
    </w:p>
    <w:p w14:paraId="77E944AF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checkout </w:t>
      </w:r>
      <w:r w:rsidRPr="00894334">
        <w:rPr>
          <w:rStyle w:val="AttributeTok"/>
          <w:sz w:val="18"/>
          <w:szCs w:val="20"/>
        </w:rPr>
        <w:t>-b</w:t>
      </w:r>
      <w:r w:rsidRPr="00894334">
        <w:rPr>
          <w:rStyle w:val="NormalTok"/>
          <w:sz w:val="18"/>
          <w:szCs w:val="20"/>
        </w:rPr>
        <w:t xml:space="preserve"> nombre-rama</w:t>
      </w:r>
    </w:p>
    <w:p w14:paraId="4AFCD3B3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9" w:name="cambiarte-de-rama"/>
      <w:bookmarkEnd w:id="8"/>
      <w:r w:rsidRPr="00894334">
        <w:rPr>
          <w:sz w:val="22"/>
          <w:szCs w:val="22"/>
        </w:rPr>
        <w:lastRenderedPageBreak/>
        <w:t>Cambiarte de rama</w:t>
      </w:r>
    </w:p>
    <w:p w14:paraId="60526A0B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checkout nombre-rama</w:t>
      </w:r>
    </w:p>
    <w:p w14:paraId="54BB170A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10" w:name="ver-todas-tus-ramas"/>
      <w:bookmarkEnd w:id="9"/>
      <w:r w:rsidRPr="00894334">
        <w:rPr>
          <w:sz w:val="22"/>
          <w:szCs w:val="22"/>
        </w:rPr>
        <w:t>Ver todas tus ramas</w:t>
      </w:r>
    </w:p>
    <w:p w14:paraId="286FBBD1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branch</w:t>
      </w:r>
    </w:p>
    <w:p w14:paraId="61850AF4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11" w:name="Xd4e08b38e8753d245382474a63fe1851a2709a2"/>
      <w:bookmarkEnd w:id="10"/>
      <w:r w:rsidRPr="00894334">
        <w:rPr>
          <w:sz w:val="22"/>
          <w:szCs w:val="22"/>
        </w:rPr>
        <w:t>Aplastar una rama con otra (sobrescribir, perder commits)</w:t>
      </w:r>
    </w:p>
    <w:p w14:paraId="48021E2A" w14:textId="77777777" w:rsidR="00F96CDE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>Solo si sabes lo que haces y nadie más trabaja en esa rama:</w:t>
      </w:r>
    </w:p>
    <w:p w14:paraId="144BFDD6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checkout rama-destino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reset </w:t>
      </w:r>
      <w:r w:rsidRPr="00894334">
        <w:rPr>
          <w:rStyle w:val="AttributeTok"/>
          <w:sz w:val="18"/>
          <w:szCs w:val="20"/>
        </w:rPr>
        <w:t>--hard</w:t>
      </w:r>
      <w:r w:rsidRPr="00894334">
        <w:rPr>
          <w:rStyle w:val="NormalTok"/>
          <w:sz w:val="18"/>
          <w:szCs w:val="20"/>
        </w:rPr>
        <w:t xml:space="preserve"> rama-origen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push </w:t>
      </w:r>
      <w:r w:rsidRPr="00894334">
        <w:rPr>
          <w:rStyle w:val="AttributeTok"/>
          <w:sz w:val="18"/>
          <w:szCs w:val="20"/>
        </w:rPr>
        <w:t>--force-with-lease</w:t>
      </w:r>
    </w:p>
    <w:p w14:paraId="4255C6A5" w14:textId="77777777" w:rsidR="00F96CDE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 xml:space="preserve">Nunca uses </w:t>
      </w:r>
      <w:r w:rsidRPr="00894334">
        <w:rPr>
          <w:rStyle w:val="VerbatimChar"/>
          <w:b/>
          <w:bCs/>
          <w:sz w:val="18"/>
          <w:szCs w:val="20"/>
        </w:rPr>
        <w:t>--force</w:t>
      </w:r>
      <w:r w:rsidRPr="00894334">
        <w:rPr>
          <w:b/>
          <w:bCs/>
          <w:sz w:val="20"/>
          <w:szCs w:val="20"/>
        </w:rPr>
        <w:t xml:space="preserve"> a secas.</w:t>
      </w:r>
      <w:r w:rsidRPr="00894334">
        <w:rPr>
          <w:sz w:val="20"/>
          <w:szCs w:val="20"/>
        </w:rPr>
        <w:t xml:space="preserve"> </w:t>
      </w:r>
      <w:r w:rsidRPr="00894334">
        <w:rPr>
          <w:rStyle w:val="VerbatimChar"/>
          <w:sz w:val="18"/>
          <w:szCs w:val="20"/>
        </w:rPr>
        <w:t>--force-with-lease</w:t>
      </w:r>
      <w:r w:rsidRPr="00894334">
        <w:rPr>
          <w:sz w:val="20"/>
          <w:szCs w:val="20"/>
        </w:rPr>
        <w:t xml:space="preserve"> te protege si alguien subió cambios mientras tanto.</w:t>
      </w:r>
    </w:p>
    <w:p w14:paraId="6FB281DA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12" w:name="abortar-algo-que-salió-mal"/>
      <w:bookmarkEnd w:id="11"/>
      <w:r w:rsidRPr="00894334">
        <w:rPr>
          <w:sz w:val="22"/>
          <w:szCs w:val="22"/>
        </w:rPr>
        <w:t>Abortar algo que salió mal</w:t>
      </w:r>
    </w:p>
    <w:p w14:paraId="2E2C8733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merge </w:t>
      </w:r>
      <w:r w:rsidRPr="00894334">
        <w:rPr>
          <w:rStyle w:val="AttributeTok"/>
          <w:sz w:val="18"/>
          <w:szCs w:val="20"/>
        </w:rPr>
        <w:t>--abort</w:t>
      </w:r>
      <w:r w:rsidRPr="00894334">
        <w:rPr>
          <w:rStyle w:val="NormalTok"/>
          <w:sz w:val="18"/>
          <w:szCs w:val="20"/>
        </w:rPr>
        <w:t xml:space="preserve">      </w:t>
      </w:r>
      <w:r w:rsidRPr="00894334">
        <w:rPr>
          <w:rStyle w:val="CommentTok"/>
          <w:sz w:val="18"/>
          <w:szCs w:val="20"/>
        </w:rPr>
        <w:t># si estás en mitad de un merge</w:t>
      </w:r>
      <w:r w:rsidRPr="00894334">
        <w:rPr>
          <w:sz w:val="20"/>
          <w:szCs w:val="20"/>
        </w:rPr>
        <w:br/>
      </w: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rebase </w:t>
      </w:r>
      <w:r w:rsidRPr="00894334">
        <w:rPr>
          <w:rStyle w:val="AttributeTok"/>
          <w:sz w:val="18"/>
          <w:szCs w:val="20"/>
        </w:rPr>
        <w:t>--abort</w:t>
      </w:r>
      <w:r w:rsidRPr="00894334">
        <w:rPr>
          <w:rStyle w:val="NormalTok"/>
          <w:sz w:val="18"/>
          <w:szCs w:val="20"/>
        </w:rPr>
        <w:t xml:space="preserve">     </w:t>
      </w:r>
      <w:r w:rsidRPr="00894334">
        <w:rPr>
          <w:rStyle w:val="CommentTok"/>
          <w:sz w:val="18"/>
          <w:szCs w:val="20"/>
        </w:rPr>
        <w:t># si estás en mitad de un rebase</w:t>
      </w:r>
    </w:p>
    <w:p w14:paraId="7D4B84DE" w14:textId="77777777" w:rsidR="00F96CDE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>Te devuelve al estado anterior, sin daño.</w:t>
      </w:r>
    </w:p>
    <w:p w14:paraId="55353494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13" w:name="ver-el-historial-reciente"/>
      <w:bookmarkEnd w:id="12"/>
      <w:r w:rsidRPr="00894334">
        <w:rPr>
          <w:sz w:val="22"/>
          <w:szCs w:val="22"/>
        </w:rPr>
        <w:t>Ver el historial reciente</w:t>
      </w:r>
    </w:p>
    <w:p w14:paraId="752EFC63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log </w:t>
      </w:r>
      <w:r w:rsidRPr="00894334">
        <w:rPr>
          <w:rStyle w:val="AttributeTok"/>
          <w:sz w:val="18"/>
          <w:szCs w:val="20"/>
        </w:rPr>
        <w:t>--oneline</w:t>
      </w:r>
      <w:r w:rsidRPr="00894334">
        <w:rPr>
          <w:rStyle w:val="NormalTok"/>
          <w:sz w:val="18"/>
          <w:szCs w:val="20"/>
        </w:rPr>
        <w:t xml:space="preserve"> </w:t>
      </w:r>
      <w:r w:rsidRPr="00894334">
        <w:rPr>
          <w:rStyle w:val="AttributeTok"/>
          <w:sz w:val="18"/>
          <w:szCs w:val="20"/>
        </w:rPr>
        <w:t>-10</w:t>
      </w:r>
    </w:p>
    <w:p w14:paraId="26954E03" w14:textId="77777777" w:rsidR="00F96CDE" w:rsidRPr="00894334" w:rsidRDefault="00000000" w:rsidP="00894334">
      <w:pPr>
        <w:pStyle w:val="Ttulo3"/>
        <w:spacing w:before="0" w:after="0"/>
        <w:rPr>
          <w:sz w:val="22"/>
          <w:szCs w:val="22"/>
        </w:rPr>
      </w:pPr>
      <w:bookmarkStart w:id="14" w:name="traer-cambios-del-remoto-sin-aplicarlos"/>
      <w:bookmarkEnd w:id="13"/>
      <w:r w:rsidRPr="00894334">
        <w:rPr>
          <w:sz w:val="22"/>
          <w:szCs w:val="22"/>
        </w:rPr>
        <w:t>Traer cambios del remoto sin aplicarlos</w:t>
      </w:r>
    </w:p>
    <w:p w14:paraId="48DEA03B" w14:textId="77777777" w:rsidR="00F96CDE" w:rsidRPr="00894334" w:rsidRDefault="00000000" w:rsidP="00894334">
      <w:pPr>
        <w:pStyle w:val="SourceCode"/>
        <w:spacing w:after="0"/>
        <w:rPr>
          <w:sz w:val="20"/>
          <w:szCs w:val="20"/>
        </w:rPr>
      </w:pPr>
      <w:r w:rsidRPr="00894334">
        <w:rPr>
          <w:rStyle w:val="FunctionTok"/>
          <w:sz w:val="18"/>
          <w:szCs w:val="20"/>
        </w:rPr>
        <w:t>git</w:t>
      </w:r>
      <w:r w:rsidRPr="00894334">
        <w:rPr>
          <w:rStyle w:val="NormalTok"/>
          <w:sz w:val="18"/>
          <w:szCs w:val="20"/>
        </w:rPr>
        <w:t xml:space="preserve"> fetch origin</w:t>
      </w:r>
    </w:p>
    <w:p w14:paraId="1FB5DACA" w14:textId="77777777" w:rsidR="00F96CDE" w:rsidRPr="00894334" w:rsidRDefault="00000000" w:rsidP="00894334">
      <w:pPr>
        <w:pStyle w:val="FirstParagraph"/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Útil para ver qué hay nuevo antes de hacer </w:t>
      </w:r>
      <w:r w:rsidRPr="00894334">
        <w:rPr>
          <w:rStyle w:val="VerbatimChar"/>
          <w:sz w:val="18"/>
          <w:szCs w:val="20"/>
        </w:rPr>
        <w:t>pull</w:t>
      </w:r>
      <w:r w:rsidRPr="00894334">
        <w:rPr>
          <w:sz w:val="20"/>
          <w:szCs w:val="20"/>
        </w:rPr>
        <w:t xml:space="preserve"> o </w:t>
      </w:r>
      <w:r w:rsidRPr="00894334">
        <w:rPr>
          <w:rStyle w:val="VerbatimChar"/>
          <w:sz w:val="18"/>
          <w:szCs w:val="20"/>
        </w:rPr>
        <w:t>merge</w:t>
      </w:r>
      <w:r w:rsidRPr="00894334">
        <w:rPr>
          <w:sz w:val="20"/>
          <w:szCs w:val="20"/>
        </w:rPr>
        <w:t>.</w:t>
      </w:r>
    </w:p>
    <w:p w14:paraId="1E974BAE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42B96336">
          <v:rect id="_x0000_i1031" style="width:0;height:1.5pt" o:hralign="center" o:hrstd="t" o:hr="t"/>
        </w:pict>
      </w:r>
    </w:p>
    <w:p w14:paraId="2D3F12F3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15" w:name="errores-típicos-a-evitar"/>
      <w:bookmarkEnd w:id="6"/>
      <w:bookmarkEnd w:id="14"/>
      <w:r w:rsidRPr="00894334">
        <w:rPr>
          <w:sz w:val="24"/>
          <w:szCs w:val="24"/>
        </w:rPr>
        <w:t>❌ Errores típicos a evitar</w:t>
      </w:r>
    </w:p>
    <w:p w14:paraId="67C6CBB7" w14:textId="77777777" w:rsidR="00F96CDE" w:rsidRPr="00894334" w:rsidRDefault="00000000" w:rsidP="00894334">
      <w:pPr>
        <w:pStyle w:val="Compact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❌ </w:t>
      </w:r>
      <w:r w:rsidRPr="00894334">
        <w:rPr>
          <w:rStyle w:val="VerbatimChar"/>
          <w:sz w:val="18"/>
          <w:szCs w:val="20"/>
        </w:rPr>
        <w:t>git fetch origin/rama</w:t>
      </w:r>
      <w:r w:rsidRPr="00894334">
        <w:rPr>
          <w:sz w:val="20"/>
          <w:szCs w:val="20"/>
        </w:rPr>
        <w:t xml:space="preserve"> → mal, </w:t>
      </w:r>
      <w:r w:rsidRPr="00894334">
        <w:rPr>
          <w:rStyle w:val="VerbatimChar"/>
          <w:sz w:val="18"/>
          <w:szCs w:val="20"/>
        </w:rPr>
        <w:t>origin/rama</w:t>
      </w:r>
      <w:r w:rsidRPr="00894334">
        <w:rPr>
          <w:sz w:val="20"/>
          <w:szCs w:val="20"/>
        </w:rPr>
        <w:t xml:space="preserve"> no es un remoto. Es </w:t>
      </w:r>
      <w:r w:rsidRPr="00894334">
        <w:rPr>
          <w:rStyle w:val="VerbatimChar"/>
          <w:sz w:val="18"/>
          <w:szCs w:val="20"/>
        </w:rPr>
        <w:t>git fetch origin rama</w:t>
      </w:r>
      <w:r w:rsidRPr="00894334">
        <w:rPr>
          <w:sz w:val="20"/>
          <w:szCs w:val="20"/>
        </w:rPr>
        <w:t>.</w:t>
      </w:r>
    </w:p>
    <w:p w14:paraId="50822AB5" w14:textId="77777777" w:rsidR="00F96CDE" w:rsidRPr="00894334" w:rsidRDefault="00000000" w:rsidP="00894334">
      <w:pPr>
        <w:pStyle w:val="Compact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❌ </w:t>
      </w:r>
      <w:r w:rsidRPr="00894334">
        <w:rPr>
          <w:rStyle w:val="VerbatimChar"/>
          <w:sz w:val="18"/>
          <w:szCs w:val="20"/>
        </w:rPr>
        <w:t>git merge origin rama</w:t>
      </w:r>
      <w:r w:rsidRPr="00894334">
        <w:rPr>
          <w:sz w:val="20"/>
          <w:szCs w:val="20"/>
        </w:rPr>
        <w:t xml:space="preserve"> → mal, dos argumentos. Es </w:t>
      </w:r>
      <w:r w:rsidRPr="00894334">
        <w:rPr>
          <w:rStyle w:val="VerbatimChar"/>
          <w:sz w:val="18"/>
          <w:szCs w:val="20"/>
        </w:rPr>
        <w:t>git merge origin/rama</w:t>
      </w:r>
      <w:r w:rsidRPr="00894334">
        <w:rPr>
          <w:sz w:val="20"/>
          <w:szCs w:val="20"/>
        </w:rPr>
        <w:t>.</w:t>
      </w:r>
    </w:p>
    <w:p w14:paraId="2CAD4BEE" w14:textId="77777777" w:rsidR="00F96CDE" w:rsidRPr="00894334" w:rsidRDefault="00000000" w:rsidP="00894334">
      <w:pPr>
        <w:pStyle w:val="Compact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❌ Estar en rama A y hacer </w:t>
      </w:r>
      <w:r w:rsidRPr="00894334">
        <w:rPr>
          <w:rStyle w:val="VerbatimChar"/>
          <w:sz w:val="18"/>
          <w:szCs w:val="20"/>
        </w:rPr>
        <w:t>merge B</w:t>
      </w:r>
      <w:r w:rsidRPr="00894334">
        <w:rPr>
          <w:sz w:val="20"/>
          <w:szCs w:val="20"/>
        </w:rPr>
        <w:t xml:space="preserve"> esperando que B reciba los cambios. </w:t>
      </w:r>
      <w:r w:rsidRPr="00894334">
        <w:rPr>
          <w:b/>
          <w:bCs/>
          <w:sz w:val="20"/>
          <w:szCs w:val="20"/>
        </w:rPr>
        <w:t>Es al revés.</w:t>
      </w:r>
    </w:p>
    <w:p w14:paraId="0F46ABB3" w14:textId="77777777" w:rsidR="00F96CDE" w:rsidRPr="00894334" w:rsidRDefault="00000000" w:rsidP="00894334">
      <w:pPr>
        <w:pStyle w:val="Compact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❌ Hacer </w:t>
      </w:r>
      <w:r w:rsidRPr="00894334">
        <w:rPr>
          <w:rStyle w:val="VerbatimChar"/>
          <w:sz w:val="18"/>
          <w:szCs w:val="20"/>
        </w:rPr>
        <w:t>--force</w:t>
      </w:r>
      <w:r w:rsidRPr="00894334">
        <w:rPr>
          <w:sz w:val="20"/>
          <w:szCs w:val="20"/>
        </w:rPr>
        <w:t xml:space="preserve"> sin </w:t>
      </w:r>
      <w:r w:rsidRPr="00894334">
        <w:rPr>
          <w:rStyle w:val="VerbatimChar"/>
          <w:sz w:val="18"/>
          <w:szCs w:val="20"/>
        </w:rPr>
        <w:t>--with-lease</w:t>
      </w:r>
      <w:r w:rsidRPr="00894334">
        <w:rPr>
          <w:sz w:val="20"/>
          <w:szCs w:val="20"/>
        </w:rPr>
        <w:t>. Puede borrar trabajo de compañeros.</w:t>
      </w:r>
    </w:p>
    <w:p w14:paraId="2535BB62" w14:textId="77777777" w:rsidR="00F96CDE" w:rsidRPr="00894334" w:rsidRDefault="00000000" w:rsidP="00894334">
      <w:pPr>
        <w:pStyle w:val="Compact"/>
        <w:numPr>
          <w:ilvl w:val="0"/>
          <w:numId w:val="4"/>
        </w:numPr>
        <w:spacing w:before="0"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❌ </w:t>
      </w:r>
      <w:r w:rsidRPr="00894334">
        <w:rPr>
          <w:rStyle w:val="VerbatimChar"/>
          <w:sz w:val="18"/>
          <w:szCs w:val="20"/>
        </w:rPr>
        <w:t>git rebase origin rama</w:t>
      </w:r>
      <w:r w:rsidRPr="00894334">
        <w:rPr>
          <w:sz w:val="20"/>
          <w:szCs w:val="20"/>
        </w:rPr>
        <w:t xml:space="preserve"> → te cambia de rama sin avisar y rebasea la equivocada.</w:t>
      </w:r>
    </w:p>
    <w:p w14:paraId="196271C6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5D1FEC34">
          <v:rect id="_x0000_i1032" style="width:0;height:1.5pt" o:hralign="center" o:hrstd="t" o:hr="t"/>
        </w:pict>
      </w:r>
    </w:p>
    <w:p w14:paraId="70B3843B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16" w:name="X9ef70c86d4f285e6227373748387d2a79e87f5d"/>
      <w:bookmarkEnd w:id="15"/>
      <w:r w:rsidRPr="00894334">
        <w:rPr>
          <w:sz w:val="24"/>
          <w:szCs w:val="24"/>
        </w:rPr>
        <w:t>🆘 Resolver conflictos en VS Code (paso a paso)</w:t>
      </w:r>
    </w:p>
    <w:p w14:paraId="31E4BA54" w14:textId="77777777" w:rsidR="00F96CDE" w:rsidRPr="00894334" w:rsidRDefault="00000000" w:rsidP="0089433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Abre el panel </w:t>
      </w:r>
      <w:r w:rsidRPr="00894334">
        <w:rPr>
          <w:b/>
          <w:bCs/>
          <w:sz w:val="20"/>
          <w:szCs w:val="20"/>
        </w:rPr>
        <w:t>Source Control</w:t>
      </w:r>
      <w:r w:rsidRPr="00894334">
        <w:rPr>
          <w:sz w:val="20"/>
          <w:szCs w:val="20"/>
        </w:rPr>
        <w:t xml:space="preserve"> con </w:t>
      </w:r>
      <w:r w:rsidRPr="00894334">
        <w:rPr>
          <w:rStyle w:val="VerbatimChar"/>
          <w:sz w:val="18"/>
          <w:szCs w:val="20"/>
        </w:rPr>
        <w:t>Ctrl+Shift+G</w:t>
      </w:r>
      <w:r w:rsidRPr="00894334">
        <w:rPr>
          <w:sz w:val="20"/>
          <w:szCs w:val="20"/>
        </w:rPr>
        <w:t>.</w:t>
      </w:r>
    </w:p>
    <w:p w14:paraId="2ECCFBC3" w14:textId="77777777" w:rsidR="00F96CDE" w:rsidRPr="00894334" w:rsidRDefault="00000000" w:rsidP="0089433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En la sección </w:t>
      </w:r>
      <w:r w:rsidRPr="00894334">
        <w:rPr>
          <w:b/>
          <w:bCs/>
          <w:sz w:val="20"/>
          <w:szCs w:val="20"/>
        </w:rPr>
        <w:t>Merge Changes</w:t>
      </w:r>
      <w:r w:rsidRPr="00894334">
        <w:rPr>
          <w:sz w:val="20"/>
          <w:szCs w:val="20"/>
        </w:rPr>
        <w:t xml:space="preserve"> verás los archivos en conflicto.</w:t>
      </w:r>
    </w:p>
    <w:p w14:paraId="08E33A1D" w14:textId="77777777" w:rsidR="00F96CDE" w:rsidRPr="00894334" w:rsidRDefault="00000000" w:rsidP="0089433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t>Haz clic en cada archivo. Verás bloques así:</w:t>
      </w:r>
    </w:p>
    <w:p w14:paraId="10392EF3" w14:textId="77777777" w:rsidR="00F96CDE" w:rsidRPr="00894334" w:rsidRDefault="00000000" w:rsidP="00894334">
      <w:pPr>
        <w:pStyle w:val="SourceCode"/>
        <w:numPr>
          <w:ilvl w:val="0"/>
          <w:numId w:val="1"/>
        </w:numPr>
        <w:spacing w:after="0"/>
        <w:rPr>
          <w:sz w:val="20"/>
          <w:szCs w:val="20"/>
        </w:rPr>
      </w:pPr>
      <w:r w:rsidRPr="00894334">
        <w:rPr>
          <w:rStyle w:val="VerbatimChar"/>
          <w:sz w:val="18"/>
          <w:szCs w:val="20"/>
        </w:rPr>
        <w:t>&lt;&lt;&lt;&lt;&lt;&lt;&lt; HEAD</w:t>
      </w:r>
      <w:r w:rsidRPr="00894334">
        <w:rPr>
          <w:sz w:val="20"/>
          <w:szCs w:val="20"/>
        </w:rPr>
        <w:br/>
      </w:r>
      <w:r w:rsidRPr="00894334">
        <w:rPr>
          <w:rStyle w:val="VerbatimChar"/>
          <w:sz w:val="18"/>
          <w:szCs w:val="20"/>
        </w:rPr>
        <w:t>(lo que hay en tu rama actual)</w:t>
      </w:r>
      <w:r w:rsidRPr="00894334">
        <w:rPr>
          <w:sz w:val="20"/>
          <w:szCs w:val="20"/>
        </w:rPr>
        <w:br/>
      </w:r>
      <w:r w:rsidRPr="00894334">
        <w:rPr>
          <w:rStyle w:val="VerbatimChar"/>
          <w:sz w:val="18"/>
          <w:szCs w:val="20"/>
        </w:rPr>
        <w:t>=======</w:t>
      </w:r>
      <w:r w:rsidRPr="00894334">
        <w:rPr>
          <w:sz w:val="20"/>
          <w:szCs w:val="20"/>
        </w:rPr>
        <w:br/>
      </w:r>
      <w:r w:rsidRPr="00894334">
        <w:rPr>
          <w:rStyle w:val="VerbatimChar"/>
          <w:sz w:val="18"/>
          <w:szCs w:val="20"/>
        </w:rPr>
        <w:t>(lo que viene de la otra rama)</w:t>
      </w:r>
      <w:r w:rsidRPr="00894334">
        <w:rPr>
          <w:sz w:val="20"/>
          <w:szCs w:val="20"/>
        </w:rPr>
        <w:br/>
      </w:r>
      <w:r w:rsidRPr="00894334">
        <w:rPr>
          <w:rStyle w:val="VerbatimChar"/>
          <w:sz w:val="18"/>
          <w:szCs w:val="20"/>
        </w:rPr>
        <w:t>&gt;&gt;&gt;&gt;&gt;&gt;&gt; otra-rama</w:t>
      </w:r>
    </w:p>
    <w:p w14:paraId="7CCACD88" w14:textId="77777777" w:rsidR="00F96CDE" w:rsidRPr="00894334" w:rsidRDefault="00000000" w:rsidP="0089433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t>Encima de cada bloque tienes botones:</w:t>
      </w:r>
    </w:p>
    <w:p w14:paraId="0B3BCF86" w14:textId="77777777" w:rsidR="00F96CDE" w:rsidRPr="00894334" w:rsidRDefault="00000000" w:rsidP="00894334">
      <w:pPr>
        <w:pStyle w:val="Compact"/>
        <w:numPr>
          <w:ilvl w:val="1"/>
          <w:numId w:val="6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Accept Current Change</w:t>
      </w:r>
      <w:r w:rsidRPr="00894334">
        <w:rPr>
          <w:sz w:val="20"/>
          <w:szCs w:val="20"/>
        </w:rPr>
        <w:t xml:space="preserve"> → te quedas con lo de tu rama actual.</w:t>
      </w:r>
    </w:p>
    <w:p w14:paraId="1094F790" w14:textId="77777777" w:rsidR="00F96CDE" w:rsidRPr="00894334" w:rsidRDefault="00000000" w:rsidP="00894334">
      <w:pPr>
        <w:pStyle w:val="Compact"/>
        <w:numPr>
          <w:ilvl w:val="1"/>
          <w:numId w:val="6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Accept Incoming Change</w:t>
      </w:r>
      <w:r w:rsidRPr="00894334">
        <w:rPr>
          <w:sz w:val="20"/>
          <w:szCs w:val="20"/>
        </w:rPr>
        <w:t xml:space="preserve"> → te quedas con lo de la otra rama.</w:t>
      </w:r>
    </w:p>
    <w:p w14:paraId="3DEA0569" w14:textId="77777777" w:rsidR="00F96CDE" w:rsidRPr="00894334" w:rsidRDefault="00000000" w:rsidP="00894334">
      <w:pPr>
        <w:pStyle w:val="Compact"/>
        <w:numPr>
          <w:ilvl w:val="1"/>
          <w:numId w:val="6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Accept Both Changes</w:t>
      </w:r>
      <w:r w:rsidRPr="00894334">
        <w:rPr>
          <w:sz w:val="20"/>
          <w:szCs w:val="20"/>
        </w:rPr>
        <w:t xml:space="preserve"> → mezcla ambas (luego limpia a mano).</w:t>
      </w:r>
    </w:p>
    <w:p w14:paraId="55DE6C87" w14:textId="77777777" w:rsidR="00F96CDE" w:rsidRPr="00894334" w:rsidRDefault="00000000" w:rsidP="00894334">
      <w:pPr>
        <w:pStyle w:val="Compact"/>
        <w:numPr>
          <w:ilvl w:val="1"/>
          <w:numId w:val="6"/>
        </w:numPr>
        <w:spacing w:before="0" w:after="0"/>
        <w:rPr>
          <w:sz w:val="20"/>
          <w:szCs w:val="20"/>
        </w:rPr>
      </w:pPr>
      <w:r w:rsidRPr="00894334">
        <w:rPr>
          <w:b/>
          <w:bCs/>
          <w:sz w:val="20"/>
          <w:szCs w:val="20"/>
        </w:rPr>
        <w:t>Compare Changes</w:t>
      </w:r>
      <w:r w:rsidRPr="00894334">
        <w:rPr>
          <w:sz w:val="20"/>
          <w:szCs w:val="20"/>
        </w:rPr>
        <w:t xml:space="preserve"> → ver diferencias lado a lado.</w:t>
      </w:r>
    </w:p>
    <w:p w14:paraId="50F659A6" w14:textId="77777777" w:rsidR="00F96CDE" w:rsidRPr="00894334" w:rsidRDefault="00000000" w:rsidP="0089433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t>Guarda el archivo (</w:t>
      </w:r>
      <w:r w:rsidRPr="00894334">
        <w:rPr>
          <w:rStyle w:val="VerbatimChar"/>
          <w:sz w:val="18"/>
          <w:szCs w:val="20"/>
        </w:rPr>
        <w:t>Ctrl+S</w:t>
      </w:r>
      <w:r w:rsidRPr="00894334">
        <w:rPr>
          <w:sz w:val="20"/>
          <w:szCs w:val="20"/>
        </w:rPr>
        <w:t>).</w:t>
      </w:r>
    </w:p>
    <w:p w14:paraId="15DA10A5" w14:textId="77777777" w:rsidR="00F96CDE" w:rsidRPr="00894334" w:rsidRDefault="00000000" w:rsidP="0089433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Marca como resuelto: </w:t>
      </w:r>
      <w:r w:rsidRPr="00894334">
        <w:rPr>
          <w:rStyle w:val="VerbatimChar"/>
          <w:sz w:val="18"/>
          <w:szCs w:val="20"/>
        </w:rPr>
        <w:t>git add nombre-archivo</w:t>
      </w:r>
      <w:r w:rsidRPr="00894334">
        <w:rPr>
          <w:sz w:val="20"/>
          <w:szCs w:val="20"/>
        </w:rPr>
        <w:t xml:space="preserve"> (o </w:t>
      </w:r>
      <w:r w:rsidRPr="00894334">
        <w:rPr>
          <w:rStyle w:val="VerbatimChar"/>
          <w:sz w:val="18"/>
          <w:szCs w:val="20"/>
        </w:rPr>
        <w:t>git add .</w:t>
      </w:r>
      <w:r w:rsidRPr="00894334">
        <w:rPr>
          <w:sz w:val="20"/>
          <w:szCs w:val="20"/>
        </w:rPr>
        <w:t xml:space="preserve"> para todos).</w:t>
      </w:r>
    </w:p>
    <w:p w14:paraId="69BD4D86" w14:textId="77777777" w:rsidR="00F96CDE" w:rsidRPr="00894334" w:rsidRDefault="00000000" w:rsidP="00894334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t xml:space="preserve">Cuando estén todos resueltos: </w:t>
      </w:r>
      <w:r w:rsidRPr="00894334">
        <w:rPr>
          <w:rStyle w:val="VerbatimChar"/>
          <w:sz w:val="18"/>
          <w:szCs w:val="20"/>
        </w:rPr>
        <w:t>git commit</w:t>
      </w:r>
      <w:r w:rsidRPr="00894334">
        <w:rPr>
          <w:sz w:val="20"/>
          <w:szCs w:val="20"/>
        </w:rPr>
        <w:t xml:space="preserve"> para cerrar el merge.</w:t>
      </w:r>
    </w:p>
    <w:p w14:paraId="1E5407BE" w14:textId="77777777" w:rsidR="00F96CDE" w:rsidRPr="00894334" w:rsidRDefault="00000000" w:rsidP="00894334">
      <w:pPr>
        <w:spacing w:after="0"/>
        <w:rPr>
          <w:sz w:val="20"/>
          <w:szCs w:val="20"/>
        </w:rPr>
      </w:pPr>
      <w:r w:rsidRPr="00894334">
        <w:rPr>
          <w:sz w:val="20"/>
          <w:szCs w:val="20"/>
        </w:rPr>
        <w:pict w14:anchorId="2CB55BB6">
          <v:rect id="_x0000_i1033" style="width:0;height:1.5pt" o:hralign="center" o:hrstd="t" o:hr="t"/>
        </w:pict>
      </w:r>
    </w:p>
    <w:p w14:paraId="18B9B361" w14:textId="77777777" w:rsidR="00F96CDE" w:rsidRPr="00894334" w:rsidRDefault="00000000" w:rsidP="00894334">
      <w:pPr>
        <w:pStyle w:val="Ttulo2"/>
        <w:spacing w:before="0" w:after="0"/>
        <w:rPr>
          <w:sz w:val="24"/>
          <w:szCs w:val="24"/>
        </w:rPr>
      </w:pPr>
      <w:bookmarkStart w:id="17" w:name="glosario-rápido"/>
      <w:bookmarkEnd w:id="16"/>
      <w:r w:rsidRPr="00894334">
        <w:rPr>
          <w:sz w:val="24"/>
          <w:szCs w:val="24"/>
        </w:rPr>
        <w:t>📖 Glosario rápido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2"/>
        <w:gridCol w:w="4821"/>
      </w:tblGrid>
      <w:tr w:rsidR="00F96CDE" w:rsidRPr="00894334" w14:paraId="724495F2" w14:textId="77777777" w:rsidTr="00F96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36249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Término</w:t>
            </w:r>
          </w:p>
        </w:tc>
        <w:tc>
          <w:tcPr>
            <w:tcW w:w="0" w:type="auto"/>
          </w:tcPr>
          <w:p w14:paraId="137E6064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Qué es</w:t>
            </w:r>
          </w:p>
        </w:tc>
      </w:tr>
      <w:tr w:rsidR="00F96CDE" w:rsidRPr="00894334" w14:paraId="5F18AB40" w14:textId="77777777">
        <w:tc>
          <w:tcPr>
            <w:tcW w:w="0" w:type="auto"/>
          </w:tcPr>
          <w:p w14:paraId="4C3958E7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Rama (branch)</w:t>
            </w:r>
          </w:p>
        </w:tc>
        <w:tc>
          <w:tcPr>
            <w:tcW w:w="0" w:type="auto"/>
          </w:tcPr>
          <w:p w14:paraId="4F1476A6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Una línea de trabajo paralela.</w:t>
            </w:r>
          </w:p>
        </w:tc>
      </w:tr>
      <w:tr w:rsidR="00F96CDE" w:rsidRPr="00894334" w14:paraId="54080007" w14:textId="77777777">
        <w:tc>
          <w:tcPr>
            <w:tcW w:w="0" w:type="auto"/>
          </w:tcPr>
          <w:p w14:paraId="506E9422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Commit</w:t>
            </w:r>
          </w:p>
        </w:tc>
        <w:tc>
          <w:tcPr>
            <w:tcW w:w="0" w:type="auto"/>
          </w:tcPr>
          <w:p w14:paraId="3D35CD0B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Un punto guardado en la historia.</w:t>
            </w:r>
          </w:p>
        </w:tc>
      </w:tr>
      <w:tr w:rsidR="00F96CDE" w:rsidRPr="00894334" w14:paraId="11BC5B40" w14:textId="77777777">
        <w:tc>
          <w:tcPr>
            <w:tcW w:w="0" w:type="auto"/>
          </w:tcPr>
          <w:p w14:paraId="51F5EEFF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Remote / origin</w:t>
            </w:r>
          </w:p>
        </w:tc>
        <w:tc>
          <w:tcPr>
            <w:tcW w:w="0" w:type="auto"/>
          </w:tcPr>
          <w:p w14:paraId="62DEA066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El repositorio de GitHub (o donde sea).</w:t>
            </w:r>
          </w:p>
        </w:tc>
      </w:tr>
      <w:tr w:rsidR="00F96CDE" w:rsidRPr="00894334" w14:paraId="51BE43F9" w14:textId="77777777">
        <w:tc>
          <w:tcPr>
            <w:tcW w:w="0" w:type="auto"/>
          </w:tcPr>
          <w:p w14:paraId="020552D6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Push</w:t>
            </w:r>
          </w:p>
        </w:tc>
        <w:tc>
          <w:tcPr>
            <w:tcW w:w="0" w:type="auto"/>
          </w:tcPr>
          <w:p w14:paraId="21479224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Subir tus commits al remoto.</w:t>
            </w:r>
          </w:p>
        </w:tc>
      </w:tr>
      <w:tr w:rsidR="00F96CDE" w:rsidRPr="00894334" w14:paraId="1A518F3E" w14:textId="77777777">
        <w:tc>
          <w:tcPr>
            <w:tcW w:w="0" w:type="auto"/>
          </w:tcPr>
          <w:p w14:paraId="0B429096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Pull</w:t>
            </w:r>
          </w:p>
        </w:tc>
        <w:tc>
          <w:tcPr>
            <w:tcW w:w="0" w:type="auto"/>
          </w:tcPr>
          <w:p w14:paraId="13B177E7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Bajar y aplicar commits del remoto.</w:t>
            </w:r>
          </w:p>
        </w:tc>
      </w:tr>
      <w:tr w:rsidR="00F96CDE" w:rsidRPr="00894334" w14:paraId="0006C948" w14:textId="77777777">
        <w:tc>
          <w:tcPr>
            <w:tcW w:w="0" w:type="auto"/>
          </w:tcPr>
          <w:p w14:paraId="45F10B73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Fetch</w:t>
            </w:r>
          </w:p>
        </w:tc>
        <w:tc>
          <w:tcPr>
            <w:tcW w:w="0" w:type="auto"/>
          </w:tcPr>
          <w:p w14:paraId="4B511105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Bajar info del remoto sin aplicarla.</w:t>
            </w:r>
          </w:p>
        </w:tc>
      </w:tr>
      <w:tr w:rsidR="00F96CDE" w:rsidRPr="00894334" w14:paraId="3169619E" w14:textId="77777777">
        <w:tc>
          <w:tcPr>
            <w:tcW w:w="0" w:type="auto"/>
          </w:tcPr>
          <w:p w14:paraId="1F64882E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Merge</w:t>
            </w:r>
          </w:p>
        </w:tc>
        <w:tc>
          <w:tcPr>
            <w:tcW w:w="0" w:type="auto"/>
          </w:tcPr>
          <w:p w14:paraId="6EC908F4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Juntar dos ramas en una.</w:t>
            </w:r>
          </w:p>
        </w:tc>
      </w:tr>
      <w:tr w:rsidR="00F96CDE" w:rsidRPr="00894334" w14:paraId="5D8AA2DA" w14:textId="77777777">
        <w:tc>
          <w:tcPr>
            <w:tcW w:w="0" w:type="auto"/>
          </w:tcPr>
          <w:p w14:paraId="32D2B04F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HEAD</w:t>
            </w:r>
          </w:p>
        </w:tc>
        <w:tc>
          <w:tcPr>
            <w:tcW w:w="0" w:type="auto"/>
          </w:tcPr>
          <w:p w14:paraId="57C28C3B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La rama en la que estás ahora.</w:t>
            </w:r>
          </w:p>
        </w:tc>
      </w:tr>
      <w:tr w:rsidR="00F96CDE" w:rsidRPr="00894334" w14:paraId="56CCE85D" w14:textId="77777777">
        <w:tc>
          <w:tcPr>
            <w:tcW w:w="0" w:type="auto"/>
          </w:tcPr>
          <w:p w14:paraId="2A9662DB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b/>
                <w:bCs/>
                <w:sz w:val="20"/>
                <w:szCs w:val="20"/>
              </w:rPr>
              <w:t>Upstream</w:t>
            </w:r>
          </w:p>
        </w:tc>
        <w:tc>
          <w:tcPr>
            <w:tcW w:w="0" w:type="auto"/>
          </w:tcPr>
          <w:p w14:paraId="665B4758" w14:textId="77777777" w:rsidR="00F96CDE" w:rsidRPr="00894334" w:rsidRDefault="00000000" w:rsidP="00894334">
            <w:pPr>
              <w:pStyle w:val="Compact"/>
              <w:spacing w:before="0" w:after="0"/>
              <w:rPr>
                <w:sz w:val="20"/>
                <w:szCs w:val="20"/>
              </w:rPr>
            </w:pPr>
            <w:r w:rsidRPr="00894334">
              <w:rPr>
                <w:sz w:val="20"/>
                <w:szCs w:val="20"/>
              </w:rPr>
              <w:t>La rama remota a la que está vinculada tu rama local.</w:t>
            </w:r>
          </w:p>
        </w:tc>
      </w:tr>
      <w:bookmarkEnd w:id="0"/>
      <w:bookmarkEnd w:id="17"/>
    </w:tbl>
    <w:p w14:paraId="0DFB191F" w14:textId="77777777" w:rsidR="00696973" w:rsidRPr="00894334" w:rsidRDefault="00696973" w:rsidP="00894334">
      <w:pPr>
        <w:spacing w:after="0"/>
        <w:rPr>
          <w:sz w:val="20"/>
          <w:szCs w:val="20"/>
        </w:rPr>
      </w:pPr>
    </w:p>
    <w:sectPr w:rsidR="00696973" w:rsidRPr="00894334" w:rsidSect="00894334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3CAFA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DC86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97878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7350873">
    <w:abstractNumId w:val="0"/>
  </w:num>
  <w:num w:numId="2" w16cid:durableId="9506230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3616443">
    <w:abstractNumId w:val="1"/>
  </w:num>
  <w:num w:numId="4" w16cid:durableId="505707848">
    <w:abstractNumId w:val="1"/>
  </w:num>
  <w:num w:numId="5" w16cid:durableId="53821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4595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CDE"/>
    <w:rsid w:val="004F266F"/>
    <w:rsid w:val="00696973"/>
    <w:rsid w:val="00894334"/>
    <w:rsid w:val="00F9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239AC"/>
  <w15:docId w15:val="{FFF5D447-2A9C-4957-81BB-624D30DB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~WRL0001.tmp</Template>
  <TotalTime>8</TotalTime>
  <Pages>1</Pages>
  <Words>657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Marcos</dc:creator>
  <cp:keywords/>
  <cp:lastModifiedBy>Marcos Padilla Puentes</cp:lastModifiedBy>
  <cp:revision>3</cp:revision>
  <cp:lastPrinted>2026-04-28T11:41:00Z</cp:lastPrinted>
  <dcterms:created xsi:type="dcterms:W3CDTF">2026-04-28T11:31:00Z</dcterms:created>
  <dcterms:modified xsi:type="dcterms:W3CDTF">2026-04-28T11:42:00Z</dcterms:modified>
</cp:coreProperties>
</file>